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4D6C" w14:textId="77777777" w:rsidR="004C5112" w:rsidRDefault="004C5112" w:rsidP="003A1111">
      <w:p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355F4F42" w14:textId="12A621BB" w:rsidR="00CD7859" w:rsidRPr="00AE3B6B" w:rsidRDefault="00457A85" w:rsidP="00AE3B6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{{ Date</w:t>
      </w:r>
      <w:proofErr w:type="gramEnd"/>
      <w:r>
        <w:rPr>
          <w:rFonts w:ascii="Times New Roman" w:hAnsi="Times New Roman" w:cs="Times New Roman"/>
        </w:rPr>
        <w:t xml:space="preserve"> }}</w:t>
      </w:r>
    </w:p>
    <w:p w14:paraId="3691FD9D" w14:textId="77777777" w:rsidR="002C677C" w:rsidRDefault="002C677C" w:rsidP="00CD78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5CB2B9" w14:textId="152399EE" w:rsidR="002C677C" w:rsidRPr="002C677C" w:rsidRDefault="00457A85" w:rsidP="002C677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TrusteeName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}}</w:t>
      </w:r>
      <w:r w:rsidR="007A184E">
        <w:rPr>
          <w:rFonts w:ascii="Times New Roman" w:hAnsi="Times New Roman" w:cs="Times New Roman"/>
          <w:sz w:val="24"/>
          <w:szCs w:val="24"/>
        </w:rPr>
        <w:t xml:space="preserve">, Chapter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ChapterNumb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}}</w:t>
      </w:r>
      <w:r w:rsidR="007A184E">
        <w:rPr>
          <w:rFonts w:ascii="Times New Roman" w:hAnsi="Times New Roman" w:cs="Times New Roman"/>
          <w:sz w:val="24"/>
          <w:szCs w:val="24"/>
        </w:rPr>
        <w:t xml:space="preserve"> Trustee </w:t>
      </w:r>
    </w:p>
    <w:p w14:paraId="56746E42" w14:textId="77777777" w:rsidR="002C677C" w:rsidRDefault="002C677C" w:rsidP="00CD785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1564656" w14:textId="0F4CA1DD" w:rsidR="005D4031" w:rsidRDefault="00CD7859" w:rsidP="00CD7859">
      <w:pPr>
        <w:pStyle w:val="NoSpacing"/>
        <w:rPr>
          <w:rFonts w:ascii="Times New Roman" w:hAnsi="Times New Roman" w:cs="Times New Roman"/>
          <w:sz w:val="24"/>
          <w:szCs w:val="24"/>
          <w:lang w:val="en-CA"/>
        </w:rPr>
      </w:pPr>
      <w:r w:rsidRPr="00CD7859">
        <w:rPr>
          <w:rFonts w:ascii="Times New Roman" w:hAnsi="Times New Roman" w:cs="Times New Roman"/>
          <w:noProof/>
          <w:sz w:val="24"/>
          <w:szCs w:val="24"/>
        </w:rPr>
        <w:t>RE:</w:t>
      </w:r>
      <w:r w:rsidRPr="00CD7859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457A85">
        <w:rPr>
          <w:rFonts w:ascii="Times New Roman" w:hAnsi="Times New Roman" w:cs="Times New Roman"/>
          <w:sz w:val="24"/>
          <w:szCs w:val="24"/>
          <w:lang w:val="en-CA"/>
        </w:rPr>
        <w:t xml:space="preserve">{{ </w:t>
      </w:r>
      <w:proofErr w:type="spellStart"/>
      <w:r w:rsidR="00457A85">
        <w:rPr>
          <w:rFonts w:ascii="Times New Roman" w:hAnsi="Times New Roman" w:cs="Times New Roman"/>
          <w:sz w:val="24"/>
          <w:szCs w:val="24"/>
          <w:lang w:val="en-CA"/>
        </w:rPr>
        <w:t>DebtorName</w:t>
      </w:r>
      <w:proofErr w:type="spellEnd"/>
      <w:r w:rsidR="00457A85">
        <w:rPr>
          <w:rFonts w:ascii="Times New Roman" w:hAnsi="Times New Roman" w:cs="Times New Roman"/>
          <w:sz w:val="24"/>
          <w:szCs w:val="24"/>
          <w:lang w:val="en-CA"/>
        </w:rPr>
        <w:t xml:space="preserve"> }}</w:t>
      </w:r>
    </w:p>
    <w:p w14:paraId="0192F532" w14:textId="59453FFC" w:rsidR="00CD7859" w:rsidRPr="00CD7859" w:rsidRDefault="00CD7859" w:rsidP="00CD7859">
      <w:pPr>
        <w:pStyle w:val="NoSpacing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Case No.#</w:t>
      </w:r>
      <w:r w:rsidR="00457A85">
        <w:rPr>
          <w:rFonts w:ascii="Times New Roman" w:hAnsi="Times New Roman" w:cs="Times New Roman"/>
          <w:sz w:val="24"/>
          <w:szCs w:val="24"/>
          <w:lang w:val="en-CA"/>
        </w:rPr>
        <w:t xml:space="preserve">{{ </w:t>
      </w:r>
      <w:proofErr w:type="spellStart"/>
      <w:r w:rsidR="00457A85">
        <w:rPr>
          <w:rFonts w:ascii="Times New Roman" w:hAnsi="Times New Roman" w:cs="Times New Roman"/>
          <w:sz w:val="24"/>
          <w:szCs w:val="24"/>
          <w:lang w:val="en-CA"/>
        </w:rPr>
        <w:t>CaseNumb</w:t>
      </w:r>
      <w:proofErr w:type="spellEnd"/>
      <w:r w:rsidR="00457A85">
        <w:rPr>
          <w:rFonts w:ascii="Times New Roman" w:hAnsi="Times New Roman" w:cs="Times New Roman"/>
          <w:sz w:val="24"/>
          <w:szCs w:val="24"/>
          <w:lang w:val="en-CA"/>
        </w:rPr>
        <w:t xml:space="preserve"> }}</w:t>
      </w:r>
    </w:p>
    <w:p w14:paraId="1BDD81A1" w14:textId="636CCE23" w:rsidR="00CD7859" w:rsidRPr="00CD7859" w:rsidRDefault="00CD7859" w:rsidP="00CD785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7859">
        <w:rPr>
          <w:rFonts w:ascii="Times New Roman" w:hAnsi="Times New Roman" w:cs="Times New Roman"/>
          <w:sz w:val="24"/>
          <w:szCs w:val="24"/>
          <w:lang w:val="en-CA"/>
        </w:rPr>
        <w:fldChar w:fldCharType="begin"/>
      </w:r>
      <w:r w:rsidRPr="00CD7859">
        <w:rPr>
          <w:rFonts w:ascii="Times New Roman" w:hAnsi="Times New Roman" w:cs="Times New Roman"/>
          <w:sz w:val="24"/>
          <w:szCs w:val="24"/>
          <w:lang w:val="en-CA"/>
        </w:rPr>
        <w:instrText xml:space="preserve"> SEQ CHAPTER \h \r 1</w:instrText>
      </w:r>
      <w:r w:rsidRPr="00CD7859">
        <w:rPr>
          <w:rFonts w:ascii="Times New Roman" w:hAnsi="Times New Roman" w:cs="Times New Roman"/>
          <w:sz w:val="24"/>
          <w:szCs w:val="24"/>
          <w:lang w:val="en-CA"/>
        </w:rPr>
        <w:fldChar w:fldCharType="end"/>
      </w:r>
      <w:r w:rsidRPr="00CD7859">
        <w:rPr>
          <w:rFonts w:ascii="Times New Roman" w:hAnsi="Times New Roman" w:cs="Times New Roman"/>
          <w:sz w:val="24"/>
          <w:szCs w:val="24"/>
          <w:lang w:val="en-CA"/>
        </w:rPr>
        <w:tab/>
      </w:r>
    </w:p>
    <w:p w14:paraId="1BC2B829" w14:textId="77777777" w:rsidR="00CD7859" w:rsidRPr="00CD7859" w:rsidRDefault="00CD7859" w:rsidP="00CD7859">
      <w:pPr>
        <w:ind w:left="720" w:right="72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81FB8FD" w14:textId="2A4C8C64" w:rsidR="00CD7859" w:rsidRPr="00CD7859" w:rsidRDefault="00CD7859" w:rsidP="00CD7859">
      <w:pPr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7859">
        <w:rPr>
          <w:rFonts w:ascii="Times New Roman" w:hAnsi="Times New Roman" w:cs="Times New Roman"/>
          <w:sz w:val="24"/>
          <w:szCs w:val="24"/>
        </w:rPr>
        <w:t xml:space="preserve">Dear </w:t>
      </w:r>
      <w:r w:rsidR="00217BE4">
        <w:rPr>
          <w:rFonts w:ascii="Times New Roman" w:hAnsi="Times New Roman" w:cs="Times New Roman"/>
          <w:sz w:val="24"/>
          <w:szCs w:val="24"/>
        </w:rPr>
        <w:t xml:space="preserve">Trustee </w:t>
      </w:r>
      <w:r w:rsidR="00457A85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457A85">
        <w:rPr>
          <w:rFonts w:ascii="Times New Roman" w:hAnsi="Times New Roman" w:cs="Times New Roman"/>
          <w:sz w:val="24"/>
          <w:szCs w:val="24"/>
        </w:rPr>
        <w:t>TrusteeName</w:t>
      </w:r>
      <w:proofErr w:type="spellEnd"/>
      <w:r w:rsidR="00457A85">
        <w:rPr>
          <w:rFonts w:ascii="Times New Roman" w:hAnsi="Times New Roman" w:cs="Times New Roman"/>
          <w:sz w:val="24"/>
          <w:szCs w:val="24"/>
        </w:rPr>
        <w:t xml:space="preserve"> }}</w:t>
      </w:r>
      <w:r w:rsidRPr="00CD7859">
        <w:rPr>
          <w:rFonts w:ascii="Times New Roman" w:hAnsi="Times New Roman" w:cs="Times New Roman"/>
          <w:sz w:val="24"/>
          <w:szCs w:val="24"/>
        </w:rPr>
        <w:t>:</w:t>
      </w:r>
    </w:p>
    <w:p w14:paraId="14088F50" w14:textId="77777777" w:rsidR="00CD7859" w:rsidRPr="00CD7859" w:rsidRDefault="00CD7859" w:rsidP="00CD7859">
      <w:pPr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E56E2B" w14:textId="3F51A608" w:rsidR="00E24AF9" w:rsidRPr="00E24AF9" w:rsidRDefault="00457A85" w:rsidP="00D75AC3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{{ Explanation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597C5373" w14:textId="77777777" w:rsidR="00E24AF9" w:rsidRDefault="00E24AF9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00E1CD61" w14:textId="03123DEA" w:rsidR="008E2352" w:rsidRDefault="008E2352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t xml:space="preserve">Sincerely, </w:t>
      </w:r>
    </w:p>
    <w:p w14:paraId="6DDDF38D" w14:textId="4A957114" w:rsidR="008E2352" w:rsidRDefault="008E2352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621FDCE3" w14:textId="77777777" w:rsidR="00903141" w:rsidRDefault="00903141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71342761" w14:textId="6DE02A98" w:rsidR="008E2352" w:rsidRPr="00CD7859" w:rsidRDefault="00457A85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HAnsi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</w:rPr>
        <w:t>AttorneyName</w:t>
      </w:r>
      <w:proofErr w:type="spellEnd"/>
      <w:proofErr w:type="gramEnd"/>
      <w:r>
        <w:rPr>
          <w:rFonts w:ascii="Times New Roman" w:eastAsiaTheme="minorHAnsi" w:hAnsi="Times New Roman" w:cs="Times New Roman"/>
          <w:sz w:val="24"/>
          <w:szCs w:val="24"/>
        </w:rPr>
        <w:t xml:space="preserve"> }}</w:t>
      </w:r>
    </w:p>
    <w:sectPr w:rsidR="008E2352" w:rsidRPr="00CD7859" w:rsidSect="00406E60">
      <w:footerReference w:type="default" r:id="rId8"/>
      <w:headerReference w:type="first" r:id="rId9"/>
      <w:pgSz w:w="12240" w:h="15840" w:code="1"/>
      <w:pgMar w:top="1440" w:right="1440" w:bottom="1440" w:left="1440" w:header="576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04C80" w14:textId="77777777" w:rsidR="00711F71" w:rsidRDefault="00711F71" w:rsidP="00142FD1">
      <w:pPr>
        <w:spacing w:after="0" w:line="240" w:lineRule="auto"/>
      </w:pPr>
      <w:r>
        <w:separator/>
      </w:r>
    </w:p>
  </w:endnote>
  <w:endnote w:type="continuationSeparator" w:id="0">
    <w:p w14:paraId="3F446F47" w14:textId="77777777" w:rsidR="00711F71" w:rsidRDefault="00711F71" w:rsidP="00142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E4EF1" w14:textId="77777777" w:rsidR="00AD4907" w:rsidRDefault="00AD4907">
    <w:pPr>
      <w:pStyle w:val="Footer"/>
      <w:jc w:val="center"/>
    </w:pPr>
  </w:p>
  <w:p w14:paraId="0AB7521D" w14:textId="77777777" w:rsidR="00AD4907" w:rsidRDefault="00AD4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E2412" w14:textId="77777777" w:rsidR="00711F71" w:rsidRDefault="00711F71" w:rsidP="00142FD1">
      <w:pPr>
        <w:spacing w:after="0" w:line="240" w:lineRule="auto"/>
      </w:pPr>
      <w:r>
        <w:separator/>
      </w:r>
    </w:p>
  </w:footnote>
  <w:footnote w:type="continuationSeparator" w:id="0">
    <w:p w14:paraId="39DBB937" w14:textId="77777777" w:rsidR="00711F71" w:rsidRDefault="00711F71" w:rsidP="00142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33380" w14:textId="77777777" w:rsidR="00406E60" w:rsidRPr="008E3C2D" w:rsidRDefault="00406E60" w:rsidP="00406E60">
    <w:pPr>
      <w:pStyle w:val="Header"/>
      <w:tabs>
        <w:tab w:val="clear" w:pos="4680"/>
        <w:tab w:val="clear" w:pos="9360"/>
      </w:tabs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69C53B9C" wp14:editId="4E8CC2E9">
          <wp:simplePos x="0" y="0"/>
          <wp:positionH relativeFrom="column">
            <wp:posOffset>-400570</wp:posOffset>
          </wp:positionH>
          <wp:positionV relativeFrom="paragraph">
            <wp:posOffset>-213360</wp:posOffset>
          </wp:positionV>
          <wp:extent cx="2706022" cy="941696"/>
          <wp:effectExtent l="0" t="0" r="0" b="0"/>
          <wp:wrapNone/>
          <wp:docPr id="2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lue Horizonta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022" cy="941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="00D75AC3">
      <w:rPr>
        <w:rFonts w:ascii="Times New Roman" w:hAnsi="Times New Roman" w:cs="Times New Roman"/>
        <w:sz w:val="20"/>
        <w:szCs w:val="20"/>
      </w:rPr>
      <w:t>500 NE 4</w:t>
    </w:r>
    <w:r w:rsidR="00D75AC3" w:rsidRPr="00D75AC3">
      <w:rPr>
        <w:rFonts w:ascii="Times New Roman" w:hAnsi="Times New Roman" w:cs="Times New Roman"/>
        <w:sz w:val="20"/>
        <w:szCs w:val="20"/>
        <w:vertAlign w:val="superscript"/>
      </w:rPr>
      <w:t>th</w:t>
    </w:r>
    <w:r w:rsidR="00D75AC3">
      <w:rPr>
        <w:rFonts w:ascii="Times New Roman" w:hAnsi="Times New Roman" w:cs="Times New Roman"/>
        <w:sz w:val="20"/>
        <w:szCs w:val="20"/>
      </w:rPr>
      <w:t xml:space="preserve"> Street</w:t>
    </w:r>
    <w:r w:rsidRPr="008E3C2D">
      <w:rPr>
        <w:rFonts w:ascii="Times New Roman" w:hAnsi="Times New Roman" w:cs="Times New Roman"/>
        <w:sz w:val="20"/>
        <w:szCs w:val="20"/>
      </w:rPr>
      <w:t xml:space="preserve"> </w:t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  <w:t>Chad T. Van Horn</w:t>
    </w:r>
    <w:r w:rsidR="00A05187">
      <w:rPr>
        <w:rFonts w:ascii="Times New Roman" w:hAnsi="Times New Roman" w:cs="Times New Roman"/>
        <w:sz w:val="20"/>
        <w:szCs w:val="20"/>
      </w:rPr>
      <w:t>, Esq.</w:t>
    </w:r>
  </w:p>
  <w:p w14:paraId="096B9B55" w14:textId="77777777" w:rsidR="00406E60" w:rsidRPr="008E3C2D" w:rsidRDefault="00406E60" w:rsidP="00406E60">
    <w:pPr>
      <w:pStyle w:val="Header"/>
      <w:tabs>
        <w:tab w:val="clear" w:pos="4680"/>
        <w:tab w:val="clear" w:pos="9360"/>
      </w:tabs>
      <w:rPr>
        <w:rFonts w:ascii="Times New Roman" w:hAnsi="Times New Roman" w:cs="Times New Roman"/>
        <w:sz w:val="20"/>
        <w:szCs w:val="20"/>
      </w:rPr>
    </w:pP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  <w:t xml:space="preserve">Suite </w:t>
    </w:r>
    <w:r w:rsidR="00D75AC3">
      <w:rPr>
        <w:rFonts w:ascii="Times New Roman" w:hAnsi="Times New Roman" w:cs="Times New Roman"/>
        <w:sz w:val="20"/>
        <w:szCs w:val="20"/>
      </w:rPr>
      <w:t>20</w:t>
    </w:r>
    <w:r w:rsidRPr="008E3C2D">
      <w:rPr>
        <w:rFonts w:ascii="Times New Roman" w:hAnsi="Times New Roman" w:cs="Times New Roman"/>
        <w:sz w:val="20"/>
        <w:szCs w:val="20"/>
      </w:rPr>
      <w:t>0</w:t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  <w:t xml:space="preserve">     </w:t>
    </w:r>
    <w:r>
      <w:rPr>
        <w:rFonts w:ascii="Times New Roman" w:hAnsi="Times New Roman" w:cs="Times New Roman"/>
        <w:sz w:val="20"/>
        <w:szCs w:val="20"/>
      </w:rPr>
      <w:tab/>
    </w:r>
    <w:hyperlink r:id="rId2" w:history="1">
      <w:r w:rsidR="00E97FC9" w:rsidRPr="00CC2A3F">
        <w:rPr>
          <w:rStyle w:val="Hyperlink"/>
          <w:rFonts w:ascii="Times New Roman" w:hAnsi="Times New Roman" w:cs="Times New Roman"/>
          <w:sz w:val="20"/>
          <w:szCs w:val="20"/>
        </w:rPr>
        <w:t>chad@cvhlawgroup.com</w:t>
      </w:r>
    </w:hyperlink>
  </w:p>
  <w:p w14:paraId="0032B997" w14:textId="77777777" w:rsidR="00406E60" w:rsidRPr="008E3C2D" w:rsidRDefault="00406E60" w:rsidP="00406E60">
    <w:pPr>
      <w:pStyle w:val="Header"/>
      <w:tabs>
        <w:tab w:val="clear" w:pos="4680"/>
        <w:tab w:val="clear" w:pos="9360"/>
      </w:tabs>
      <w:rPr>
        <w:rFonts w:ascii="Times New Roman" w:hAnsi="Times New Roman" w:cs="Times New Roman"/>
        <w:sz w:val="20"/>
        <w:szCs w:val="20"/>
      </w:rPr>
    </w:pP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  <w:t>Fort Lauderdale, FL 33301</w:t>
    </w:r>
  </w:p>
  <w:p w14:paraId="350681B1" w14:textId="77777777" w:rsidR="00406E60" w:rsidRPr="008E3C2D" w:rsidRDefault="00406E60" w:rsidP="00406E60">
    <w:pPr>
      <w:pStyle w:val="Header"/>
      <w:tabs>
        <w:tab w:val="clear" w:pos="4680"/>
        <w:tab w:val="clear" w:pos="9360"/>
      </w:tabs>
      <w:rPr>
        <w:rFonts w:ascii="Times New Roman" w:hAnsi="Times New Roman" w:cs="Times New Roman"/>
        <w:sz w:val="20"/>
        <w:szCs w:val="20"/>
      </w:rPr>
    </w:pP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="008855F6">
      <w:rPr>
        <w:rFonts w:ascii="Times New Roman" w:hAnsi="Times New Roman" w:cs="Times New Roman"/>
        <w:sz w:val="20"/>
        <w:szCs w:val="20"/>
      </w:rPr>
      <w:t>(</w:t>
    </w:r>
    <w:r w:rsidR="001F580B">
      <w:rPr>
        <w:rFonts w:ascii="Times New Roman" w:hAnsi="Times New Roman" w:cs="Times New Roman"/>
        <w:sz w:val="20"/>
        <w:szCs w:val="20"/>
      </w:rPr>
      <w:t>954) 637-0000</w:t>
    </w:r>
  </w:p>
  <w:p w14:paraId="55AA20BE" w14:textId="77777777" w:rsidR="00406E60" w:rsidRDefault="00406E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5282AE"/>
    <w:multiLevelType w:val="hybridMultilevel"/>
    <w:tmpl w:val="0ACE9951"/>
    <w:lvl w:ilvl="0" w:tplc="FFFFFFFF">
      <w:start w:val="1"/>
      <w:numFmt w:val="decimal"/>
      <w:lvlText w:val="%1.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E7DADC92"/>
    <w:multiLevelType w:val="hybridMultilevel"/>
    <w:tmpl w:val="6EDBE61C"/>
    <w:lvl w:ilvl="0" w:tplc="FFFFFFFF">
      <w:start w:val="1"/>
      <w:numFmt w:val="decimal"/>
      <w:lvlText w:val="%1.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6E102B07"/>
    <w:multiLevelType w:val="hybridMultilevel"/>
    <w:tmpl w:val="F10E5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081574">
    <w:abstractNumId w:val="1"/>
  </w:num>
  <w:num w:numId="2" w16cid:durableId="189076744">
    <w:abstractNumId w:val="0"/>
  </w:num>
  <w:num w:numId="3" w16cid:durableId="1715693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proofState w:spelling="clean" w:grammar="clean"/>
  <w:attachedTemplate r:id="rId1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ED"/>
    <w:rsid w:val="000050A4"/>
    <w:rsid w:val="00015D9A"/>
    <w:rsid w:val="00016D84"/>
    <w:rsid w:val="00044F3B"/>
    <w:rsid w:val="00097B05"/>
    <w:rsid w:val="000F0444"/>
    <w:rsid w:val="001137E4"/>
    <w:rsid w:val="00142FD1"/>
    <w:rsid w:val="001B3860"/>
    <w:rsid w:val="001C6931"/>
    <w:rsid w:val="001D3734"/>
    <w:rsid w:val="001D3A48"/>
    <w:rsid w:val="001E7367"/>
    <w:rsid w:val="001F01D1"/>
    <w:rsid w:val="001F580B"/>
    <w:rsid w:val="0020530E"/>
    <w:rsid w:val="00217BE4"/>
    <w:rsid w:val="00223E9A"/>
    <w:rsid w:val="0024621D"/>
    <w:rsid w:val="00265558"/>
    <w:rsid w:val="0028052A"/>
    <w:rsid w:val="002C3665"/>
    <w:rsid w:val="002C677C"/>
    <w:rsid w:val="002F0976"/>
    <w:rsid w:val="003366B9"/>
    <w:rsid w:val="00342558"/>
    <w:rsid w:val="00381554"/>
    <w:rsid w:val="00392A19"/>
    <w:rsid w:val="003A1111"/>
    <w:rsid w:val="003C345E"/>
    <w:rsid w:val="003C5DB0"/>
    <w:rsid w:val="003E7D45"/>
    <w:rsid w:val="003F5E3F"/>
    <w:rsid w:val="00406E60"/>
    <w:rsid w:val="0041164B"/>
    <w:rsid w:val="00423476"/>
    <w:rsid w:val="004352B0"/>
    <w:rsid w:val="004552E1"/>
    <w:rsid w:val="00457A85"/>
    <w:rsid w:val="004834AF"/>
    <w:rsid w:val="004B6C64"/>
    <w:rsid w:val="004C1462"/>
    <w:rsid w:val="004C5112"/>
    <w:rsid w:val="00500979"/>
    <w:rsid w:val="005113E2"/>
    <w:rsid w:val="00520F65"/>
    <w:rsid w:val="005A4185"/>
    <w:rsid w:val="005B2A3A"/>
    <w:rsid w:val="005D4031"/>
    <w:rsid w:val="00624063"/>
    <w:rsid w:val="006246A4"/>
    <w:rsid w:val="00640A87"/>
    <w:rsid w:val="00663688"/>
    <w:rsid w:val="00666FEF"/>
    <w:rsid w:val="00676157"/>
    <w:rsid w:val="006B1937"/>
    <w:rsid w:val="00711B5E"/>
    <w:rsid w:val="00711F71"/>
    <w:rsid w:val="00717573"/>
    <w:rsid w:val="00724195"/>
    <w:rsid w:val="00753E6D"/>
    <w:rsid w:val="007A184E"/>
    <w:rsid w:val="007A3D4D"/>
    <w:rsid w:val="007E0EC9"/>
    <w:rsid w:val="00815907"/>
    <w:rsid w:val="00831789"/>
    <w:rsid w:val="00835EA0"/>
    <w:rsid w:val="008453A7"/>
    <w:rsid w:val="00866CB1"/>
    <w:rsid w:val="008855F6"/>
    <w:rsid w:val="008B1821"/>
    <w:rsid w:val="008C239A"/>
    <w:rsid w:val="008E2352"/>
    <w:rsid w:val="008E3C2D"/>
    <w:rsid w:val="009005FE"/>
    <w:rsid w:val="00903141"/>
    <w:rsid w:val="009104CF"/>
    <w:rsid w:val="0091218E"/>
    <w:rsid w:val="00915BEE"/>
    <w:rsid w:val="009271C8"/>
    <w:rsid w:val="00957AEA"/>
    <w:rsid w:val="00975DB4"/>
    <w:rsid w:val="0099689C"/>
    <w:rsid w:val="009A501D"/>
    <w:rsid w:val="009B296B"/>
    <w:rsid w:val="009B2E69"/>
    <w:rsid w:val="009C5BBA"/>
    <w:rsid w:val="009E2915"/>
    <w:rsid w:val="00A05187"/>
    <w:rsid w:val="00A11891"/>
    <w:rsid w:val="00A45579"/>
    <w:rsid w:val="00A55726"/>
    <w:rsid w:val="00A60585"/>
    <w:rsid w:val="00AA6CBE"/>
    <w:rsid w:val="00AB5D6F"/>
    <w:rsid w:val="00AD4907"/>
    <w:rsid w:val="00AE3B6B"/>
    <w:rsid w:val="00B16090"/>
    <w:rsid w:val="00B309D2"/>
    <w:rsid w:val="00B41657"/>
    <w:rsid w:val="00BC23DF"/>
    <w:rsid w:val="00BD2BAE"/>
    <w:rsid w:val="00BD369A"/>
    <w:rsid w:val="00C00507"/>
    <w:rsid w:val="00C1780B"/>
    <w:rsid w:val="00C40872"/>
    <w:rsid w:val="00C82AEE"/>
    <w:rsid w:val="00C85597"/>
    <w:rsid w:val="00C932BA"/>
    <w:rsid w:val="00CA2126"/>
    <w:rsid w:val="00CA6E97"/>
    <w:rsid w:val="00CD600E"/>
    <w:rsid w:val="00CD7859"/>
    <w:rsid w:val="00CF1887"/>
    <w:rsid w:val="00D05200"/>
    <w:rsid w:val="00D1370C"/>
    <w:rsid w:val="00D171FF"/>
    <w:rsid w:val="00D562A5"/>
    <w:rsid w:val="00D5725E"/>
    <w:rsid w:val="00D75AC3"/>
    <w:rsid w:val="00DC452A"/>
    <w:rsid w:val="00DF1FE7"/>
    <w:rsid w:val="00E24AF9"/>
    <w:rsid w:val="00E33EC3"/>
    <w:rsid w:val="00E3491A"/>
    <w:rsid w:val="00E4314D"/>
    <w:rsid w:val="00E97FC9"/>
    <w:rsid w:val="00EA1F40"/>
    <w:rsid w:val="00EB52C6"/>
    <w:rsid w:val="00ED48C5"/>
    <w:rsid w:val="00EE0C05"/>
    <w:rsid w:val="00EF4290"/>
    <w:rsid w:val="00F02F08"/>
    <w:rsid w:val="00F13AC4"/>
    <w:rsid w:val="00F62A57"/>
    <w:rsid w:val="00F724BD"/>
    <w:rsid w:val="00F96D92"/>
    <w:rsid w:val="00FB0AED"/>
    <w:rsid w:val="00FD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6694A9"/>
  <w15:docId w15:val="{8827192F-29B2-44DF-87F8-16E68F1F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FEF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66FE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666FEF"/>
    <w:rPr>
      <w:color w:val="auto"/>
    </w:rPr>
  </w:style>
  <w:style w:type="paragraph" w:customStyle="1" w:styleId="CM4">
    <w:name w:val="CM4"/>
    <w:basedOn w:val="Default"/>
    <w:next w:val="Default"/>
    <w:uiPriority w:val="99"/>
    <w:rsid w:val="00666FEF"/>
    <w:rPr>
      <w:color w:val="auto"/>
    </w:rPr>
  </w:style>
  <w:style w:type="paragraph" w:customStyle="1" w:styleId="CM2">
    <w:name w:val="CM2"/>
    <w:basedOn w:val="Default"/>
    <w:next w:val="Default"/>
    <w:uiPriority w:val="99"/>
    <w:rsid w:val="00666FEF"/>
    <w:pPr>
      <w:spacing w:line="276" w:lineRule="atLeast"/>
    </w:pPr>
    <w:rPr>
      <w:color w:val="auto"/>
    </w:rPr>
  </w:style>
  <w:style w:type="paragraph" w:customStyle="1" w:styleId="CM3">
    <w:name w:val="CM3"/>
    <w:basedOn w:val="Default"/>
    <w:next w:val="Default"/>
    <w:uiPriority w:val="99"/>
    <w:rsid w:val="00666FEF"/>
    <w:pPr>
      <w:spacing w:line="276" w:lineRule="atLeast"/>
    </w:pPr>
    <w:rPr>
      <w:color w:val="auto"/>
    </w:rPr>
  </w:style>
  <w:style w:type="paragraph" w:customStyle="1" w:styleId="CM5">
    <w:name w:val="CM5"/>
    <w:basedOn w:val="Default"/>
    <w:next w:val="Default"/>
    <w:uiPriority w:val="99"/>
    <w:rsid w:val="00666FEF"/>
    <w:rPr>
      <w:color w:val="auto"/>
    </w:rPr>
  </w:style>
  <w:style w:type="paragraph" w:customStyle="1" w:styleId="CM6">
    <w:name w:val="CM6"/>
    <w:basedOn w:val="Default"/>
    <w:next w:val="Default"/>
    <w:uiPriority w:val="99"/>
    <w:rsid w:val="00666FEF"/>
    <w:rPr>
      <w:color w:val="auto"/>
    </w:rPr>
  </w:style>
  <w:style w:type="paragraph" w:styleId="ListParagraph">
    <w:name w:val="List Paragraph"/>
    <w:basedOn w:val="Normal"/>
    <w:uiPriority w:val="34"/>
    <w:qFormat/>
    <w:rsid w:val="00142F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FD1"/>
    <w:rPr>
      <w:rFonts w:cstheme="minorBidi"/>
    </w:rPr>
  </w:style>
  <w:style w:type="paragraph" w:styleId="Footer">
    <w:name w:val="footer"/>
    <w:basedOn w:val="Normal"/>
    <w:link w:val="FooterChar"/>
    <w:uiPriority w:val="99"/>
    <w:unhideWhenUsed/>
    <w:rsid w:val="00142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FD1"/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C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C2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E3C2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57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42558"/>
    <w:pPr>
      <w:spacing w:after="0" w:line="240" w:lineRule="auto"/>
    </w:pPr>
    <w:rPr>
      <w:rFonts w:cstheme="minorBid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53E6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CD7859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CD7859"/>
    <w:rPr>
      <w:rFonts w:ascii="Times New Roman" w:eastAsia="Times New Roman" w:hAnsi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E24A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9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1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had@cvhlawgroup.com" TargetMode="External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Fernandez.VHLG\Downloads\VHLG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959EDD-53A1-4AFA-968B-93A7A97B2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C:\Users\YFernandez.VHLG\Downloads\VHLG Letterhead.dotx</Template>
  <TotalTime>2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2016 Letterhead</vt:lpstr>
    </vt:vector>
  </TitlesOfParts>
  <Company>Microsoft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2016 Letterhead</dc:title>
  <dc:subject/>
  <dc:creator>Yesenia Fernandez</dc:creator>
  <cp:keywords>Letterhead</cp:keywords>
  <dc:description/>
  <cp:lastModifiedBy>Rob Christian Caduyac</cp:lastModifiedBy>
  <cp:revision>3</cp:revision>
  <cp:lastPrinted>2025-10-16T17:14:00Z</cp:lastPrinted>
  <dcterms:created xsi:type="dcterms:W3CDTF">2025-10-30T13:18:00Z</dcterms:created>
  <dcterms:modified xsi:type="dcterms:W3CDTF">2025-11-06T00:15:00Z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1f2d5ddd-8703-4ebf-a48f-aa0854488fd9</vt:lpwstr>
  </property>
</Properties>
</file>